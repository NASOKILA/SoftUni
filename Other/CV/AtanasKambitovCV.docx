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511"/>
        <w:gridCol w:w="6679"/>
      </w:tblGrid>
      <w:tr w:rsidR="001B2ABD" w:rsidTr="003820AA">
        <w:trPr>
          <w:trHeight w:val="4410"/>
        </w:trPr>
        <w:tc>
          <w:tcPr>
            <w:tcW w:w="3600" w:type="dxa"/>
            <w:vAlign w:val="bottom"/>
          </w:tcPr>
          <w:p w:rsidR="001B2ABD" w:rsidRPr="00424ABE" w:rsidRDefault="009C4058" w:rsidP="00424ABE">
            <w:pPr>
              <w:pStyle w:val="Subtitle"/>
            </w:pPr>
            <w:r w:rsidRPr="00424ABE">
              <w:rPr>
                <w:rFonts w:ascii="Trebuchet MS" w:eastAsia="Times New Roman" w:hAnsi="Trebuchet MS" w:cs="Times New Roman"/>
                <w:noProof/>
                <w:color w:val="262626"/>
                <w:spacing w:val="0"/>
                <w:w w:val="100"/>
                <w:sz w:val="19"/>
                <w:szCs w:val="19"/>
                <w:lang w:val="bg-BG" w:eastAsia="bg-BG"/>
              </w:rPr>
              <w:drawing>
                <wp:inline distT="0" distB="0" distL="0" distR="0" wp14:anchorId="6DF691AE" wp14:editId="273FBC39">
                  <wp:extent cx="2088444" cy="2478882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9432896_1124533617719375_7304955328511082496_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702" cy="2482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679" w:type="dxa"/>
            <w:vAlign w:val="bottom"/>
          </w:tcPr>
          <w:p w:rsidR="007C7675" w:rsidRPr="007C7675" w:rsidRDefault="00A44FD2" w:rsidP="007C7675">
            <w:pPr>
              <w:pStyle w:val="Title"/>
              <w:rPr>
                <w:sz w:val="56"/>
                <w:szCs w:val="56"/>
              </w:rPr>
            </w:pPr>
            <w:r w:rsidRPr="00FD499E">
              <w:rPr>
                <w:sz w:val="56"/>
                <w:szCs w:val="56"/>
              </w:rPr>
              <w:t>Atanas Kambitov</w:t>
            </w:r>
          </w:p>
          <w:p w:rsidR="00E435DB" w:rsidRPr="00C2103E" w:rsidRDefault="00FE4A7F" w:rsidP="007C7675">
            <w:pPr>
              <w:pStyle w:val="Subtitle"/>
              <w:rPr>
                <w:rFonts w:ascii="Times New Roman" w:hAnsi="Times New Roman" w:cs="Times New Roman"/>
                <w:b/>
                <w:spacing w:val="0"/>
                <w:w w:val="100"/>
                <w:u w:val="single"/>
              </w:rPr>
            </w:pPr>
            <w:r w:rsidRPr="0063664C">
              <w:rPr>
                <w:rFonts w:ascii="Times New Roman" w:hAnsi="Times New Roman" w:cs="Times New Roman"/>
                <w:b/>
                <w:color w:val="auto"/>
                <w:spacing w:val="0"/>
                <w:w w:val="84"/>
                <w:u w:val="single"/>
              </w:rPr>
              <w:t>Software</w:t>
            </w:r>
            <w:r w:rsidRPr="0063664C">
              <w:rPr>
                <w:rFonts w:ascii="Times New Roman" w:hAnsi="Times New Roman" w:cs="Times New Roman"/>
                <w:b/>
                <w:spacing w:val="0"/>
                <w:w w:val="84"/>
                <w:u w:val="single"/>
              </w:rPr>
              <w:t xml:space="preserve"> Enginee</w:t>
            </w:r>
            <w:r w:rsidRPr="0063664C">
              <w:rPr>
                <w:rFonts w:ascii="Times New Roman" w:hAnsi="Times New Roman" w:cs="Times New Roman"/>
                <w:b/>
                <w:spacing w:val="120"/>
                <w:w w:val="84"/>
                <w:u w:val="single"/>
              </w:rPr>
              <w:t>r</w:t>
            </w:r>
          </w:p>
          <w:p w:rsidR="007C7675" w:rsidRPr="007C7675" w:rsidRDefault="007C7675" w:rsidP="007C7675"/>
          <w:p w:rsidR="00650A33" w:rsidRDefault="0063664C" w:rsidP="00650A33">
            <w:pPr>
              <w:pStyle w:val="Heading2"/>
              <w:tabs>
                <w:tab w:val="right" w:pos="6449"/>
              </w:tabs>
            </w:pPr>
            <w:sdt>
              <w:sdtPr>
                <w:id w:val="-814494011"/>
                <w:placeholder>
                  <w:docPart w:val="3408B1670668467C9D7DF99C027F089E"/>
                </w:placeholder>
                <w:temporary/>
                <w:showingPlcHdr/>
                <w15:appearance w15:val="hidden"/>
              </w:sdtPr>
              <w:sdtEndPr/>
              <w:sdtContent>
                <w:r w:rsidR="00650A33" w:rsidRPr="00036450">
                  <w:t>EDUCATION</w:t>
                </w:r>
              </w:sdtContent>
            </w:sdt>
            <w:r w:rsidR="00650A33">
              <w:tab/>
            </w:r>
          </w:p>
          <w:p w:rsidR="00650A33" w:rsidRPr="003820AA" w:rsidRDefault="00650A33" w:rsidP="00650A33">
            <w:pPr>
              <w:pStyle w:val="Date"/>
              <w:rPr>
                <w:rFonts w:ascii="Trebuchet MS (Cuerpo)" w:eastAsia="Trebuchet MS (Cuerpo)" w:hAnsi="Trebuchet MS (Cuerpo)" w:cs="Trebuchet MS (Cuerpo)"/>
                <w:b/>
                <w:szCs w:val="18"/>
              </w:rPr>
            </w:pPr>
            <w:r w:rsidRPr="003820AA">
              <w:rPr>
                <w:rFonts w:ascii="Trebuchet MS (Cuerpo)" w:eastAsia="Trebuchet MS (Cuerpo)" w:hAnsi="Trebuchet MS (Cuerpo)" w:cs="Trebuchet MS (Cuerpo)"/>
                <w:b/>
                <w:szCs w:val="18"/>
              </w:rPr>
              <w:t xml:space="preserve">South-West University "Neofit Rilski" </w:t>
            </w:r>
          </w:p>
          <w:p w:rsidR="00650A33" w:rsidRPr="00B359E4" w:rsidRDefault="00650A33" w:rsidP="00650A33">
            <w:pPr>
              <w:pStyle w:val="Date"/>
            </w:pPr>
            <w:r>
              <w:t>15/09/2014</w:t>
            </w:r>
            <w:r w:rsidRPr="00B359E4">
              <w:t xml:space="preserve"> - </w:t>
            </w:r>
            <w:r w:rsidR="00E94FB3">
              <w:t>25/05/2018  ( 4 years )</w:t>
            </w:r>
          </w:p>
          <w:p w:rsidR="00650A33" w:rsidRDefault="00650A33" w:rsidP="00650A33">
            <w:r>
              <w:t xml:space="preserve">Bachelor degree </w:t>
            </w:r>
            <w:r w:rsidR="005E7935">
              <w:t>in</w:t>
            </w:r>
            <w:r>
              <w:t xml:space="preserve"> Informatics. </w:t>
            </w:r>
          </w:p>
          <w:p w:rsidR="00650A33" w:rsidRDefault="00650A33" w:rsidP="00650A33"/>
          <w:p w:rsidR="00650A33" w:rsidRPr="00B359E4" w:rsidRDefault="00650A33" w:rsidP="00650A33">
            <w:pPr>
              <w:pStyle w:val="Heading4"/>
            </w:pPr>
            <w:r>
              <w:t>Private Software University (SoftUni)</w:t>
            </w:r>
          </w:p>
          <w:p w:rsidR="00650A33" w:rsidRDefault="00650A33" w:rsidP="00650A33">
            <w:r>
              <w:t xml:space="preserve">05/12/2016 </w:t>
            </w:r>
            <w:r w:rsidRPr="004D3011">
              <w:t>–</w:t>
            </w:r>
            <w:r>
              <w:t xml:space="preserve"> 21/12/2018</w:t>
            </w:r>
            <w:r w:rsidR="00E94FB3">
              <w:t xml:space="preserve">   ( 2 years )</w:t>
            </w:r>
          </w:p>
          <w:p w:rsidR="00E435DB" w:rsidRPr="00B14374" w:rsidRDefault="00650A33" w:rsidP="00B14374">
            <w:r>
              <w:t>Professionally graduated and qualified C# and JavaScript developer.</w:t>
            </w:r>
          </w:p>
        </w:tc>
      </w:tr>
      <w:tr w:rsidR="001B2ABD" w:rsidTr="003820AA">
        <w:tc>
          <w:tcPr>
            <w:tcW w:w="3600" w:type="dxa"/>
          </w:tcPr>
          <w:sdt>
            <w:sdtPr>
              <w:id w:val="-1711873194"/>
              <w:placeholder>
                <w:docPart w:val="C38E582D3E3C4B0788DB74FCDBF2F8F3"/>
              </w:placeholder>
              <w:temporary/>
              <w:showingPlcHdr/>
              <w15:appearance w15:val="hidden"/>
            </w:sdtPr>
            <w:sdtEndPr/>
            <w:sdtContent>
              <w:p w:rsidR="001B2ABD" w:rsidRDefault="00036450" w:rsidP="00036450">
                <w:pPr>
                  <w:pStyle w:val="Heading3"/>
                </w:pPr>
                <w:r w:rsidRPr="00FD499E">
                  <w:rPr>
                    <w:u w:val="single"/>
                  </w:rPr>
                  <w:t>Profile</w:t>
                </w:r>
              </w:p>
            </w:sdtContent>
          </w:sdt>
          <w:p w:rsidR="00113B4A" w:rsidRPr="00113B4A" w:rsidRDefault="00073BE1" w:rsidP="00113B4A">
            <w:pPr>
              <w:rPr>
                <w:rStyle w:val="SubtitleChar"/>
                <w:sz w:val="18"/>
                <w:szCs w:val="18"/>
              </w:rPr>
            </w:pPr>
            <w:r>
              <w:rPr>
                <w:rFonts w:eastAsia="Trebuchet MS (Cuerpo)" w:cs="Trebuchet MS (Cuerpo)"/>
                <w:szCs w:val="18"/>
              </w:rPr>
              <w:t>I offer 4</w:t>
            </w:r>
            <w:r w:rsidR="00113B4A" w:rsidRPr="00113B4A">
              <w:rPr>
                <w:rFonts w:eastAsia="Trebuchet MS (Cuerpo)" w:cs="Trebuchet MS (Cuerpo)"/>
                <w:szCs w:val="18"/>
              </w:rPr>
              <w:t xml:space="preserve"> years of experience in development, currently</w:t>
            </w:r>
            <w:r w:rsidR="00A44FD2">
              <w:rPr>
                <w:rFonts w:eastAsia="Trebuchet MS (Cuerpo)" w:cs="Trebuchet MS (Cuerpo)"/>
                <w:szCs w:val="18"/>
              </w:rPr>
              <w:t xml:space="preserve"> </w:t>
            </w:r>
            <w:r w:rsidR="00113B4A" w:rsidRPr="00113B4A">
              <w:rPr>
                <w:rFonts w:eastAsia="Trebuchet MS (Cuerpo)" w:cs="Trebuchet MS (Cuerpo)"/>
                <w:szCs w:val="18"/>
              </w:rPr>
              <w:t>working as a Software Engineer</w:t>
            </w:r>
            <w:r w:rsidR="005837D9">
              <w:rPr>
                <w:rFonts w:eastAsia="Trebuchet MS (Cuerpo)" w:cs="Trebuchet MS (Cuerpo)"/>
                <w:szCs w:val="18"/>
              </w:rPr>
              <w:t xml:space="preserve"> in Coventry</w:t>
            </w:r>
            <w:r w:rsidR="00113B4A" w:rsidRPr="00113B4A">
              <w:rPr>
                <w:rFonts w:eastAsia="Trebuchet MS (Cuerpo)" w:cs="Trebuchet MS (Cuerpo)"/>
                <w:szCs w:val="18"/>
              </w:rPr>
              <w:t xml:space="preserve"> U</w:t>
            </w:r>
            <w:r w:rsidR="003820AA">
              <w:rPr>
                <w:rFonts w:eastAsia="Trebuchet MS (Cuerpo)" w:cs="Trebuchet MS (Cuerpo)"/>
                <w:szCs w:val="18"/>
              </w:rPr>
              <w:t>K</w:t>
            </w:r>
            <w:r w:rsidR="00113B4A" w:rsidRPr="00113B4A">
              <w:rPr>
                <w:rFonts w:eastAsia="Trebuchet MS (Cuerpo)" w:cs="Trebuchet MS (Cuerpo)"/>
                <w:szCs w:val="18"/>
              </w:rPr>
              <w:t>.</w:t>
            </w:r>
          </w:p>
          <w:p w:rsidR="00113B4A" w:rsidRPr="00113B4A" w:rsidRDefault="00113B4A" w:rsidP="00113B4A">
            <w:pPr>
              <w:rPr>
                <w:szCs w:val="18"/>
              </w:rPr>
            </w:pPr>
            <w:r w:rsidRPr="00113B4A">
              <w:rPr>
                <w:szCs w:val="18"/>
              </w:rPr>
              <w:t xml:space="preserve"> </w:t>
            </w:r>
          </w:p>
          <w:p w:rsidR="00113B4A" w:rsidRPr="00113B4A" w:rsidRDefault="005E7935" w:rsidP="00113B4A">
            <w:pPr>
              <w:rPr>
                <w:rFonts w:eastAsia="Trebuchet MS (Cuerpo)" w:cs="Trebuchet MS (Cuerpo)"/>
                <w:szCs w:val="18"/>
              </w:rPr>
            </w:pPr>
            <w:r>
              <w:rPr>
                <w:rFonts w:eastAsia="Trebuchet MS (Cuerpo)" w:cs="Trebuchet MS (Cuerpo)"/>
                <w:szCs w:val="18"/>
              </w:rPr>
              <w:t>The ultimate</w:t>
            </w:r>
            <w:r w:rsidR="00113B4A" w:rsidRPr="00113B4A">
              <w:rPr>
                <w:rFonts w:eastAsia="Trebuchet MS (Cuerpo)" w:cs="Trebuchet MS (Cuerpo)"/>
                <w:szCs w:val="18"/>
              </w:rPr>
              <w:t xml:space="preserve"> goal is to keep growing </w:t>
            </w:r>
            <w:r>
              <w:rPr>
                <w:rFonts w:eastAsia="Trebuchet MS (Cuerpo)" w:cs="Trebuchet MS (Cuerpo)"/>
                <w:szCs w:val="18"/>
              </w:rPr>
              <w:t>my</w:t>
            </w:r>
            <w:r w:rsidR="00113B4A" w:rsidRPr="00113B4A">
              <w:rPr>
                <w:rFonts w:eastAsia="Trebuchet MS (Cuerpo)" w:cs="Trebuchet MS (Cuerpo)"/>
                <w:szCs w:val="18"/>
              </w:rPr>
              <w:t xml:space="preserve"> career specifically as a Full-Stack Software Engineer. </w:t>
            </w:r>
          </w:p>
          <w:p w:rsidR="00113B4A" w:rsidRPr="00113B4A" w:rsidRDefault="00113B4A" w:rsidP="00113B4A">
            <w:pPr>
              <w:rPr>
                <w:rFonts w:eastAsia="Trebuchet MS (Cuerpo)" w:cs="Trebuchet MS (Cuerpo)"/>
                <w:szCs w:val="18"/>
              </w:rPr>
            </w:pPr>
            <w:r w:rsidRPr="00113B4A">
              <w:rPr>
                <w:rFonts w:eastAsia="Trebuchet MS (Cuerpo)" w:cs="Trebuchet MS (Cuerpo)"/>
                <w:szCs w:val="18"/>
              </w:rPr>
              <w:t xml:space="preserve"> </w:t>
            </w:r>
          </w:p>
          <w:p w:rsidR="00036450" w:rsidRPr="00E14054" w:rsidRDefault="00113B4A" w:rsidP="00E14054">
            <w:pPr>
              <w:rPr>
                <w:rFonts w:eastAsia="Trebuchet MS (Cuerpo)" w:cs="Trebuchet MS (Cuerpo)"/>
                <w:szCs w:val="18"/>
              </w:rPr>
            </w:pPr>
            <w:r w:rsidRPr="00113B4A">
              <w:rPr>
                <w:rFonts w:eastAsia="Trebuchet MS (Cuerpo)" w:cs="Trebuchet MS (Cuerpo)"/>
                <w:szCs w:val="18"/>
              </w:rPr>
              <w:t>Programming is my passion, I am highly motivated, focused, with a lot of will to keep learning.</w:t>
            </w:r>
          </w:p>
          <w:sdt>
            <w:sdtPr>
              <w:id w:val="-1954003311"/>
              <w:placeholder>
                <w:docPart w:val="ED0B6FB0FB214D70989FA86F4111982D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CB0055">
                <w:pPr>
                  <w:pStyle w:val="Heading3"/>
                </w:pPr>
                <w:r w:rsidRPr="00FD499E">
                  <w:rPr>
                    <w:u w:val="single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690AC3808D854C13A5991BEFE28A42B2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PHONE:</w:t>
                </w:r>
              </w:p>
            </w:sdtContent>
          </w:sdt>
          <w:p w:rsidR="00A44FD2" w:rsidRDefault="00113B4A" w:rsidP="004D3011">
            <w:r>
              <w:t>+44</w:t>
            </w:r>
            <w:r w:rsidR="00512DD1">
              <w:t xml:space="preserve"> </w:t>
            </w:r>
            <w:r>
              <w:t>7448719858</w:t>
            </w:r>
          </w:p>
          <w:p w:rsidR="004D3011" w:rsidRDefault="004D3011" w:rsidP="004D3011"/>
          <w:sdt>
            <w:sdtPr>
              <w:id w:val="-240260293"/>
              <w:placeholder>
                <w:docPart w:val="F8E04F262F284AC8A7964424BA69F7DE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EMAIL:</w:t>
                </w:r>
              </w:p>
            </w:sdtContent>
          </w:sdt>
          <w:p w:rsidR="00036450" w:rsidRPr="009C4058" w:rsidRDefault="0063664C" w:rsidP="004D3011">
            <w:pPr>
              <w:rPr>
                <w:color w:val="A17B36" w:themeColor="background2" w:themeShade="80"/>
              </w:rPr>
            </w:pPr>
            <w:hyperlink r:id="rId12" w:history="1">
              <w:r w:rsidR="008B51E5" w:rsidRPr="009C4058">
                <w:rPr>
                  <w:rStyle w:val="Hyperlink"/>
                  <w:color w:val="A17B36" w:themeColor="background2" w:themeShade="80"/>
                </w:rPr>
                <w:t>atanasskambitovv@gmail.com</w:t>
              </w:r>
            </w:hyperlink>
          </w:p>
          <w:p w:rsidR="008B51E5" w:rsidRPr="008B51E5" w:rsidRDefault="008B51E5" w:rsidP="008B51E5">
            <w:pPr>
              <w:pStyle w:val="Heading3"/>
              <w:rPr>
                <w:u w:val="single"/>
              </w:rPr>
            </w:pPr>
            <w:r w:rsidRPr="008B51E5">
              <w:rPr>
                <w:u w:val="single"/>
              </w:rPr>
              <w:t>links</w:t>
            </w:r>
          </w:p>
          <w:p w:rsidR="008B51E5" w:rsidRPr="008B51E5" w:rsidRDefault="008B51E5" w:rsidP="008B51E5">
            <w:r w:rsidRPr="008B51E5">
              <w:t>GitHub :</w:t>
            </w:r>
          </w:p>
          <w:p w:rsidR="008B51E5" w:rsidRDefault="0063664C" w:rsidP="008B51E5">
            <w:hyperlink r:id="rId13" w:history="1">
              <w:r w:rsidR="00FE7753">
                <w:rPr>
                  <w:rStyle w:val="Hyperlink"/>
                </w:rPr>
                <w:t>https://github.com/NASOKILA</w:t>
              </w:r>
            </w:hyperlink>
          </w:p>
          <w:p w:rsidR="00FE7753" w:rsidRPr="008B51E5" w:rsidRDefault="00FE7753" w:rsidP="008B51E5">
            <w:pPr>
              <w:rPr>
                <w:color w:val="548AB7" w:themeColor="accent1" w:themeShade="BF"/>
              </w:rPr>
            </w:pPr>
          </w:p>
          <w:p w:rsidR="008B51E5" w:rsidRDefault="008B51E5" w:rsidP="008B51E5">
            <w:pPr>
              <w:rPr>
                <w:rStyle w:val="Hyperlink"/>
              </w:rPr>
            </w:pPr>
            <w:r>
              <w:rPr>
                <w:szCs w:val="18"/>
              </w:rPr>
              <w:t xml:space="preserve">LinkedIn : </w:t>
            </w:r>
            <w:hyperlink r:id="rId14" w:history="1">
              <w:r w:rsidR="00FE7753">
                <w:rPr>
                  <w:rStyle w:val="Hyperlink"/>
                </w:rPr>
                <w:t>https://www.linkedin.com/in/atanas-kambitov-a69528162/</w:t>
              </w:r>
            </w:hyperlink>
          </w:p>
          <w:p w:rsidR="00F01D4C" w:rsidRDefault="00F01D4C" w:rsidP="00F01D4C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Languages</w:t>
            </w:r>
          </w:p>
          <w:p w:rsidR="008B51E5" w:rsidRPr="00F01D4C" w:rsidRDefault="00F01D4C" w:rsidP="008B51E5">
            <w:pPr>
              <w:rPr>
                <w:b/>
                <w:color w:val="D0AE72" w:themeColor="background2" w:themeShade="BF"/>
                <w:szCs w:val="18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>English | Italian | Spanish | Bulgarian</w:t>
            </w:r>
          </w:p>
          <w:p w:rsidR="008B51E5" w:rsidRPr="00F01D4C" w:rsidRDefault="00F01D4C" w:rsidP="00F01D4C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Diplomas &amp; Certificates</w:t>
            </w:r>
          </w:p>
          <w:p w:rsidR="004D3011" w:rsidRPr="00F01D4C" w:rsidRDefault="0030142A" w:rsidP="00F01D4C">
            <w:pPr>
              <w:pStyle w:val="Heading3"/>
              <w:rPr>
                <w:b w:val="0"/>
                <w:u w:val="single"/>
              </w:rPr>
            </w:pPr>
            <w:r w:rsidRPr="0030142A">
              <w:rPr>
                <w:b w:val="0"/>
                <w:u w:val="single"/>
              </w:rPr>
              <w:object w:dxaOrig="1543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95pt;height:49.65pt" o:ole="">
                  <v:imagedata r:id="rId15" o:title=""/>
                </v:shape>
                <o:OLEObject Type="Embed" ProgID="AcroExch.Document.DC" ShapeID="_x0000_i1025" DrawAspect="Icon" ObjectID="_1621909816" r:id="rId16"/>
              </w:object>
            </w:r>
            <w:r w:rsidRPr="0030142A">
              <w:rPr>
                <w:b w:val="0"/>
                <w:u w:val="single"/>
              </w:rPr>
              <w:object w:dxaOrig="1543" w:dyaOrig="991">
                <v:shape id="_x0000_i1026" type="#_x0000_t75" style="width:76.95pt;height:49.65pt" o:ole="">
                  <v:imagedata r:id="rId17" o:title=""/>
                </v:shape>
                <o:OLEObject Type="Embed" ProgID="AcroExch.Document.DC" ShapeID="_x0000_i1026" DrawAspect="Icon" ObjectID="_1621909817" r:id="rId18"/>
              </w:object>
            </w:r>
          </w:p>
        </w:tc>
        <w:tc>
          <w:tcPr>
            <w:tcW w:w="511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679" w:type="dxa"/>
          </w:tcPr>
          <w:sdt>
            <w:sdtPr>
              <w:id w:val="1001553383"/>
              <w:placeholder>
                <w:docPart w:val="41EC474A52C94AA292E57B303625FF02"/>
              </w:placeholder>
              <w:temporary/>
              <w15:appearance w15:val="hidden"/>
            </w:sdtPr>
            <w:sdtEndPr/>
            <w:sdtContent>
              <w:p w:rsidR="00650A33" w:rsidRDefault="00650A33" w:rsidP="00650A33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650A33" w:rsidRPr="004D3011" w:rsidRDefault="00650A33" w:rsidP="00650A33">
            <w:pPr>
              <w:pStyle w:val="Heading4"/>
              <w:rPr>
                <w:bCs/>
              </w:rPr>
            </w:pPr>
            <w:r>
              <w:t>Sainsbury’s Store Sup</w:t>
            </w:r>
            <w:r w:rsidR="00645EF9">
              <w:t>port Centre | Software Engineer | Coventry UK</w:t>
            </w:r>
          </w:p>
          <w:p w:rsidR="00650A33" w:rsidRDefault="00650A33" w:rsidP="00650A33">
            <w:r>
              <w:t>03/12/2018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Now</w:t>
            </w:r>
            <w:r w:rsidR="00E94FB3">
              <w:t xml:space="preserve">  (7 months)</w:t>
            </w:r>
          </w:p>
          <w:p w:rsidR="00D42EB3" w:rsidRDefault="00702293" w:rsidP="00DE2695">
            <w:pPr>
              <w:pStyle w:val="Heading4"/>
              <w:rPr>
                <w:b w:val="0"/>
              </w:rPr>
            </w:pPr>
            <w:r>
              <w:rPr>
                <w:b w:val="0"/>
              </w:rPr>
              <w:t xml:space="preserve">Design, </w:t>
            </w:r>
            <w:r w:rsidR="00650A33" w:rsidRPr="005837D9">
              <w:rPr>
                <w:b w:val="0"/>
              </w:rPr>
              <w:t xml:space="preserve">build </w:t>
            </w:r>
            <w:r>
              <w:rPr>
                <w:b w:val="0"/>
              </w:rPr>
              <w:t xml:space="preserve">and test </w:t>
            </w:r>
            <w:r w:rsidR="00650A33" w:rsidRPr="005837D9">
              <w:rPr>
                <w:b w:val="0"/>
              </w:rPr>
              <w:t xml:space="preserve">multiple </w:t>
            </w:r>
            <w:r w:rsidR="00D42EB3">
              <w:rPr>
                <w:b w:val="0"/>
              </w:rPr>
              <w:t xml:space="preserve">continuous </w:t>
            </w:r>
            <w:r w:rsidR="00650A33" w:rsidRPr="005837D9">
              <w:rPr>
                <w:b w:val="0"/>
              </w:rPr>
              <w:t>integration systems</w:t>
            </w:r>
            <w:r w:rsidR="00D42EB3">
              <w:rPr>
                <w:b w:val="0"/>
              </w:rPr>
              <w:t>.</w:t>
            </w:r>
            <w:r w:rsidR="00650A33" w:rsidRPr="005837D9">
              <w:rPr>
                <w:b w:val="0"/>
              </w:rPr>
              <w:t xml:space="preserve"> </w:t>
            </w:r>
          </w:p>
          <w:p w:rsidR="00A86B8C" w:rsidRDefault="00D42EB3" w:rsidP="00DE2695">
            <w:pPr>
              <w:pStyle w:val="Heading4"/>
              <w:rPr>
                <w:b w:val="0"/>
              </w:rPr>
            </w:pPr>
            <w:r>
              <w:rPr>
                <w:b w:val="0"/>
              </w:rPr>
              <w:t xml:space="preserve">Working </w:t>
            </w:r>
            <w:r w:rsidR="00702293">
              <w:rPr>
                <w:b w:val="0"/>
              </w:rPr>
              <w:t xml:space="preserve">in an agile team of </w:t>
            </w:r>
            <w:r w:rsidR="005E7935">
              <w:rPr>
                <w:b w:val="0"/>
              </w:rPr>
              <w:t>five</w:t>
            </w:r>
            <w:r w:rsidR="00702293">
              <w:rPr>
                <w:b w:val="0"/>
              </w:rPr>
              <w:t xml:space="preserve"> </w:t>
            </w:r>
            <w:r>
              <w:rPr>
                <w:b w:val="0"/>
              </w:rPr>
              <w:t>people u</w:t>
            </w:r>
            <w:r w:rsidR="00A86B8C">
              <w:rPr>
                <w:b w:val="0"/>
              </w:rPr>
              <w:t xml:space="preserve">sing GitHub, </w:t>
            </w:r>
            <w:r>
              <w:rPr>
                <w:b w:val="0"/>
              </w:rPr>
              <w:t xml:space="preserve">Jira and </w:t>
            </w:r>
            <w:r w:rsidR="00A86B8C">
              <w:rPr>
                <w:b w:val="0"/>
              </w:rPr>
              <w:t>DevOps</w:t>
            </w:r>
            <w:r>
              <w:rPr>
                <w:b w:val="0"/>
              </w:rPr>
              <w:t>.</w:t>
            </w:r>
          </w:p>
          <w:p w:rsidR="00D42EB3" w:rsidRPr="00D42EB3" w:rsidRDefault="00D42EB3" w:rsidP="00D42EB3">
            <w:pPr>
              <w:pStyle w:val="Heading4"/>
            </w:pPr>
            <w:r>
              <w:rPr>
                <w:b w:val="0"/>
              </w:rPr>
              <w:t>Provide</w:t>
            </w:r>
            <w:r w:rsidRPr="00796F37">
              <w:rPr>
                <w:b w:val="0"/>
              </w:rPr>
              <w:t xml:space="preserve"> </w:t>
            </w:r>
            <w:r>
              <w:rPr>
                <w:b w:val="0"/>
              </w:rPr>
              <w:t xml:space="preserve">scalability, </w:t>
            </w:r>
            <w:r w:rsidRPr="00796F37">
              <w:rPr>
                <w:b w:val="0"/>
              </w:rPr>
              <w:t>availability and performance</w:t>
            </w:r>
            <w:r>
              <w:rPr>
                <w:b w:val="0"/>
              </w:rPr>
              <w:t xml:space="preserve"> following solid principles</w:t>
            </w:r>
            <w:r w:rsidRPr="00796F37">
              <w:rPr>
                <w:b w:val="0"/>
              </w:rPr>
              <w:t>.</w:t>
            </w:r>
            <w:r>
              <w:t xml:space="preserve"> </w:t>
            </w:r>
          </w:p>
          <w:p w:rsidR="00A86B8C" w:rsidRDefault="00A86B8C" w:rsidP="00DE2695">
            <w:pPr>
              <w:pStyle w:val="Heading4"/>
              <w:rPr>
                <w:b w:val="0"/>
              </w:rPr>
            </w:pPr>
            <w:r>
              <w:rPr>
                <w:b w:val="0"/>
              </w:rPr>
              <w:t>Setup a .Net Core based</w:t>
            </w:r>
            <w:r w:rsidR="00796F37" w:rsidRPr="00796F37">
              <w:rPr>
                <w:b w:val="0"/>
              </w:rPr>
              <w:t xml:space="preserve"> </w:t>
            </w:r>
            <w:r w:rsidR="005E7935" w:rsidRPr="00796F37">
              <w:rPr>
                <w:b w:val="0"/>
              </w:rPr>
              <w:t>server architecture</w:t>
            </w:r>
            <w:r w:rsidR="00FD3409">
              <w:rPr>
                <w:b w:val="0"/>
              </w:rPr>
              <w:t xml:space="preserve"> with a React.js </w:t>
            </w:r>
            <w:r>
              <w:rPr>
                <w:b w:val="0"/>
              </w:rPr>
              <w:t>client side.</w:t>
            </w:r>
          </w:p>
          <w:p w:rsidR="00A86B8C" w:rsidRPr="00A86B8C" w:rsidRDefault="00A86B8C" w:rsidP="00A86B8C"/>
          <w:p w:rsidR="00650A33" w:rsidRPr="004D3011" w:rsidRDefault="00650A33" w:rsidP="00650A33">
            <w:pPr>
              <w:pStyle w:val="Heading4"/>
              <w:rPr>
                <w:bCs/>
              </w:rPr>
            </w:pPr>
            <w:r>
              <w:t>SoftUni | Junior Web Developer</w:t>
            </w:r>
            <w:r w:rsidR="00645EF9">
              <w:t xml:space="preserve"> |</w:t>
            </w:r>
            <w:r w:rsidR="00645EF9" w:rsidRPr="00796F37">
              <w:t xml:space="preserve"> Sofia, Bulgaria</w:t>
            </w:r>
          </w:p>
          <w:p w:rsidR="00650A33" w:rsidRDefault="00650A33" w:rsidP="00650A33">
            <w:pPr>
              <w:pStyle w:val="Date"/>
            </w:pPr>
            <w:r>
              <w:t xml:space="preserve">05/12/2016 </w:t>
            </w:r>
            <w:r w:rsidRPr="004D3011">
              <w:t>–</w:t>
            </w:r>
            <w:r>
              <w:t xml:space="preserve"> 21/12/2018</w:t>
            </w:r>
            <w:r w:rsidR="00E94FB3">
              <w:t xml:space="preserve">  ( 2 years</w:t>
            </w:r>
            <w:r w:rsidR="00645EF9">
              <w:t xml:space="preserve"> </w:t>
            </w:r>
            <w:r w:rsidR="00E94FB3">
              <w:t>)</w:t>
            </w:r>
          </w:p>
          <w:p w:rsidR="00650A33" w:rsidRDefault="00650A33" w:rsidP="00650A33">
            <w:r>
              <w:t xml:space="preserve">Create, host and maintain </w:t>
            </w:r>
            <w:r w:rsidR="00714645">
              <w:t>back</w:t>
            </w:r>
            <w:r>
              <w:t xml:space="preserve">end API’s, databases </w:t>
            </w:r>
            <w:r w:rsidR="00714645">
              <w:t xml:space="preserve">and frontend </w:t>
            </w:r>
            <w:r>
              <w:t>app</w:t>
            </w:r>
            <w:r w:rsidR="00714645">
              <w:t>s</w:t>
            </w:r>
            <w:r>
              <w:t>.</w:t>
            </w:r>
          </w:p>
          <w:p w:rsidR="00D42EB3" w:rsidRDefault="00FD3409" w:rsidP="00650A33">
            <w:r>
              <w:t>Quickly deliver quality code</w:t>
            </w:r>
            <w:r w:rsidR="00796F37">
              <w:t xml:space="preserve"> </w:t>
            </w:r>
            <w:r w:rsidR="00D42EB3">
              <w:t xml:space="preserve">and meet deadlines </w:t>
            </w:r>
            <w:r w:rsidR="00796F37">
              <w:t>in a high pressure</w:t>
            </w:r>
            <w:r w:rsidR="00650A33">
              <w:t xml:space="preserve"> work</w:t>
            </w:r>
            <w:bookmarkStart w:id="0" w:name="_GoBack"/>
            <w:bookmarkEnd w:id="0"/>
            <w:r w:rsidR="00796F37">
              <w:t xml:space="preserve"> environment</w:t>
            </w:r>
            <w:r w:rsidR="00D42EB3">
              <w:t xml:space="preserve"> with deferent </w:t>
            </w:r>
            <w:r w:rsidR="00796F37">
              <w:t>technologies,</w:t>
            </w:r>
            <w:r w:rsidR="00D42EB3">
              <w:t xml:space="preserve"> languages</w:t>
            </w:r>
            <w:r w:rsidR="00796F37">
              <w:t xml:space="preserve"> </w:t>
            </w:r>
            <w:r w:rsidR="00650A33">
              <w:t>and frameworks.</w:t>
            </w:r>
          </w:p>
          <w:p w:rsidR="00650A33" w:rsidRPr="005837D9" w:rsidRDefault="00650A33" w:rsidP="00650A33"/>
          <w:p w:rsidR="00650A33" w:rsidRPr="00645EF9" w:rsidRDefault="00650A33" w:rsidP="00650A33">
            <w:pPr>
              <w:pStyle w:val="Heading4"/>
              <w:rPr>
                <w:bCs/>
                <w:lang w:val="it-IT"/>
              </w:rPr>
            </w:pPr>
            <w:r w:rsidRPr="00645EF9">
              <w:rPr>
                <w:lang w:val="it-IT"/>
              </w:rPr>
              <w:t>Paolo Pavia | Prestashop &amp; WordPress Developer</w:t>
            </w:r>
            <w:r w:rsidR="00645EF9" w:rsidRPr="00645EF9">
              <w:rPr>
                <w:lang w:val="it-IT"/>
              </w:rPr>
              <w:t xml:space="preserve"> | Sofia, Bulgaria</w:t>
            </w:r>
          </w:p>
          <w:p w:rsidR="00650A33" w:rsidRPr="00036450" w:rsidRDefault="00E14054" w:rsidP="00650A33">
            <w:pPr>
              <w:pStyle w:val="Date"/>
            </w:pPr>
            <w:r>
              <w:t>11/02</w:t>
            </w:r>
            <w:r w:rsidR="00650A33">
              <w:t xml:space="preserve">/2015 </w:t>
            </w:r>
            <w:r w:rsidR="00650A33" w:rsidRPr="00036450">
              <w:t>–</w:t>
            </w:r>
            <w:r w:rsidR="00650A33">
              <w:t xml:space="preserve"> 19/05/2016</w:t>
            </w:r>
            <w:r w:rsidR="00E94FB3">
              <w:t xml:space="preserve"> (</w:t>
            </w:r>
            <w:r>
              <w:t xml:space="preserve"> 1 year and 3 months</w:t>
            </w:r>
            <w:r w:rsidR="00E94FB3">
              <w:t>)</w:t>
            </w:r>
          </w:p>
          <w:p w:rsidR="00650A33" w:rsidRDefault="00650A33" w:rsidP="00650A33">
            <w:r>
              <w:t xml:space="preserve">Develop, support and refactor </w:t>
            </w:r>
            <w:r w:rsidR="00645EF9">
              <w:t>cloud based applications</w:t>
            </w:r>
            <w:r>
              <w:t xml:space="preserve"> related to shopping, advertisement and promotion. </w:t>
            </w:r>
          </w:p>
          <w:p w:rsidR="00DE2695" w:rsidRDefault="00FD3409" w:rsidP="00036450">
            <w:r>
              <w:t>Successfully</w:t>
            </w:r>
            <w:r w:rsidR="008B51E5">
              <w:t xml:space="preserve"> increase </w:t>
            </w:r>
            <w:r w:rsidR="00645EF9">
              <w:t xml:space="preserve">sales and </w:t>
            </w:r>
            <w:r w:rsidR="008B51E5">
              <w:t xml:space="preserve">client traffic </w:t>
            </w:r>
            <w:r w:rsidR="00796F37">
              <w:t>on</w:t>
            </w:r>
            <w:r w:rsidR="008B51E5">
              <w:t xml:space="preserve"> our </w:t>
            </w:r>
            <w:r w:rsidR="005E7935">
              <w:t>applications</w:t>
            </w:r>
            <w:r w:rsidR="00796F37">
              <w:t xml:space="preserve"> by 130</w:t>
            </w:r>
            <w:r w:rsidR="008B51E5">
              <w:t>%</w:t>
            </w:r>
            <w:r w:rsidR="00650A33">
              <w:t>.</w:t>
            </w:r>
          </w:p>
          <w:p w:rsidR="00036450" w:rsidRPr="00380A8A" w:rsidRDefault="002D052E" w:rsidP="00380A8A">
            <w:pPr>
              <w:pStyle w:val="Heading2"/>
            </w:pPr>
            <w:r>
              <w:t xml:space="preserve">Technical </w:t>
            </w:r>
            <w:sdt>
              <w:sdtPr>
                <w:id w:val="1669594239"/>
                <w:placeholder>
                  <w:docPart w:val="C3ECADF97D0C4C1996A5056A773F1837"/>
                </w:placeholder>
                <w:temporary/>
                <w:showingPlcHdr/>
                <w15:appearance w15:val="hidden"/>
              </w:sdtPr>
              <w:sdtEndPr/>
              <w:sdtContent>
                <w:r w:rsidR="00180329"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sdtContent>
            </w:sdt>
          </w:p>
          <w:p w:rsidR="00380A8A" w:rsidRDefault="00F060B4" w:rsidP="004D3011">
            <w:pPr>
              <w:rPr>
                <w:rFonts w:eastAsia="Franklin Gothic Medium" w:cs="Franklin Gothic Medium"/>
                <w:b/>
                <w:color w:val="000000" w:themeColor="text1"/>
                <w:szCs w:val="18"/>
              </w:rPr>
            </w:pPr>
            <w:r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Agile Methodologies</w:t>
            </w:r>
            <w:r w:rsidR="00AC3C66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|</w:t>
            </w:r>
            <w:r w:rsidR="00AC3C66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Azure DevOps 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| </w:t>
            </w:r>
            <w:r w:rsidR="00AC3C66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Kubernetes | GitHub | Docker  Microservices | </w:t>
            </w:r>
            <w:r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REST</w:t>
            </w:r>
            <w:r w:rsidR="00702293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API</w:t>
            </w:r>
            <w:r w:rsidR="00AC3C66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|</w:t>
            </w:r>
            <w:r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 w:rsidR="00AC3C66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.NET Core | .Net Framework | React.js | SQL</w:t>
            </w:r>
          </w:p>
          <w:p w:rsidR="00650A33" w:rsidRDefault="00AC3C66" w:rsidP="00380A8A">
            <w:pPr>
              <w:rPr>
                <w:rFonts w:eastAsia="Franklin Gothic Medium" w:cs="Franklin Gothic Medium"/>
                <w:b/>
                <w:color w:val="000000" w:themeColor="text1"/>
                <w:szCs w:val="18"/>
              </w:rPr>
            </w:pP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Redux | Angular.js 2+ | </w:t>
            </w:r>
            <w:r w:rsidR="00380A8A"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Typescript</w:t>
            </w: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| Vue.js |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JavaScript |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 w:rsidR="00380A8A"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Mongo DB  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 HTML5 &amp; </w:t>
            </w:r>
            <w:r w:rsidR="00F060B4"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CSS3</w:t>
            </w: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</w:t>
            </w:r>
            <w:r w:rsidR="00120B5B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| JQuery </w:t>
            </w: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| </w:t>
            </w:r>
            <w:r w:rsidR="00F060B4"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Less</w:t>
            </w:r>
            <w:r w:rsid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&amp; Sa</w:t>
            </w: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ss | </w:t>
            </w:r>
            <w:r w:rsidR="00F060B4" w:rsidRPr="00380A8A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Bootstrap</w:t>
            </w:r>
            <w:r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 xml:space="preserve"> | </w:t>
            </w:r>
            <w:r w:rsidR="00120B5B">
              <w:rPr>
                <w:rFonts w:eastAsia="Franklin Gothic Medium" w:cs="Franklin Gothic Medium"/>
                <w:b/>
                <w:color w:val="000000" w:themeColor="text1"/>
                <w:szCs w:val="18"/>
              </w:rPr>
              <w:t>Node.js &amp; Express</w:t>
            </w:r>
          </w:p>
          <w:p w:rsidR="00650A33" w:rsidRDefault="00650A33" w:rsidP="00650A33">
            <w:pPr>
              <w:pStyle w:val="Heading2"/>
            </w:pPr>
            <w:r>
              <w:t>P</w:t>
            </w:r>
            <w:r w:rsidR="008951B5">
              <w:t>ERSONAL PROJECTS</w:t>
            </w:r>
          </w:p>
          <w:p w:rsidR="00650A33" w:rsidRDefault="00E14054" w:rsidP="00650A33">
            <w:r>
              <w:t xml:space="preserve">.Net Core </w:t>
            </w:r>
          </w:p>
          <w:p w:rsidR="00650A33" w:rsidRDefault="0063664C" w:rsidP="00650A33">
            <w:pPr>
              <w:rPr>
                <w:rStyle w:val="Hyperlink"/>
              </w:rPr>
            </w:pPr>
            <w:hyperlink r:id="rId19" w:history="1">
              <w:r w:rsidR="00650A33">
                <w:rPr>
                  <w:rStyle w:val="Hyperlink"/>
                </w:rPr>
                <w:t>https://github.com/NASOKILA/Tangy-Restaurant</w:t>
              </w:r>
            </w:hyperlink>
          </w:p>
          <w:p w:rsidR="00650A33" w:rsidRPr="00650A33" w:rsidRDefault="00650A33" w:rsidP="00650A33">
            <w:pPr>
              <w:rPr>
                <w:color w:val="B85A22" w:themeColor="accent2" w:themeShade="BF"/>
                <w:u w:val="single"/>
              </w:rPr>
            </w:pPr>
          </w:p>
          <w:p w:rsidR="00650A33" w:rsidRDefault="00E14054" w:rsidP="00650A33">
            <w:r>
              <w:t xml:space="preserve">Angular.js 2+ </w:t>
            </w:r>
          </w:p>
          <w:p w:rsidR="00650A33" w:rsidRDefault="0063664C" w:rsidP="00650A33">
            <w:hyperlink r:id="rId20" w:history="1">
              <w:r w:rsidR="00650A33" w:rsidRPr="00C725A9">
                <w:rPr>
                  <w:rStyle w:val="Hyperlink"/>
                  <w:rFonts w:ascii="Segoe UI" w:eastAsia="Segoe UI" w:hAnsi="Segoe UI" w:cs="Segoe UI"/>
                  <w:bCs/>
                </w:rPr>
                <w:t>https://nasokila.github.io/comix-shop/</w:t>
              </w:r>
            </w:hyperlink>
          </w:p>
          <w:p w:rsidR="00714645" w:rsidRDefault="0063664C" w:rsidP="00650A33">
            <w:pPr>
              <w:rPr>
                <w:rStyle w:val="Hyperlink"/>
                <w:rFonts w:ascii="Segoe UI" w:eastAsia="Segoe UI" w:hAnsi="Segoe UI" w:cs="Segoe UI"/>
                <w:bCs/>
                <w:sz w:val="17"/>
                <w:szCs w:val="17"/>
              </w:rPr>
            </w:pPr>
            <w:hyperlink r:id="rId21" w:history="1">
              <w:r w:rsidR="00650A33" w:rsidRPr="00650A33">
                <w:rPr>
                  <w:rStyle w:val="Hyperlink"/>
                  <w:rFonts w:ascii="Segoe UI" w:eastAsia="Segoe UI" w:hAnsi="Segoe UI" w:cs="Segoe UI"/>
                  <w:bCs/>
                  <w:sz w:val="17"/>
                  <w:szCs w:val="17"/>
                </w:rPr>
                <w:t>https://github.com/NASOKILA/Portfolio-Projects/tree/comix-shop</w:t>
              </w:r>
            </w:hyperlink>
          </w:p>
          <w:p w:rsidR="00E435DB" w:rsidRPr="00650A33" w:rsidRDefault="00E435DB" w:rsidP="00650A33">
            <w:pPr>
              <w:rPr>
                <w:rFonts w:ascii="Segoe UI" w:eastAsia="Segoe UI" w:hAnsi="Segoe UI" w:cs="Segoe UI"/>
                <w:bCs/>
                <w:color w:val="B85A22" w:themeColor="accent2" w:themeShade="BF"/>
                <w:sz w:val="17"/>
                <w:szCs w:val="17"/>
                <w:u w:val="single"/>
              </w:rPr>
            </w:pPr>
          </w:p>
          <w:p w:rsidR="00650A33" w:rsidRDefault="00E14054" w:rsidP="00650A33">
            <w:r>
              <w:t xml:space="preserve">React.js </w:t>
            </w:r>
          </w:p>
          <w:p w:rsidR="00650A33" w:rsidRPr="009C4058" w:rsidRDefault="0063664C" w:rsidP="00650A33">
            <w:pPr>
              <w:rPr>
                <w:color w:val="A17B36" w:themeColor="background2" w:themeShade="80"/>
              </w:rPr>
            </w:pPr>
            <w:hyperlink r:id="rId22" w:history="1">
              <w:r w:rsidR="00650A33" w:rsidRPr="009C4058">
                <w:rPr>
                  <w:rStyle w:val="Hyperlink"/>
                  <w:rFonts w:ascii="Segoe UI" w:eastAsia="Segoe UI" w:hAnsi="Segoe UI" w:cs="Segoe UI"/>
                  <w:bCs/>
                  <w:color w:val="A17B36" w:themeColor="background2" w:themeShade="80"/>
                </w:rPr>
                <w:t>https://nasokila.github.io/house-shop/</w:t>
              </w:r>
            </w:hyperlink>
          </w:p>
          <w:p w:rsidR="00650A33" w:rsidRPr="009C4058" w:rsidRDefault="0063664C" w:rsidP="00650A33">
            <w:pPr>
              <w:rPr>
                <w:color w:val="A17B36" w:themeColor="background2" w:themeShade="80"/>
              </w:rPr>
            </w:pPr>
            <w:hyperlink r:id="rId23" w:history="1">
              <w:r w:rsidR="00650A33" w:rsidRPr="009C4058">
                <w:rPr>
                  <w:rStyle w:val="Hyperlink"/>
                  <w:rFonts w:ascii="Segoe UI" w:eastAsia="Segoe UI" w:hAnsi="Segoe UI" w:cs="Segoe UI"/>
                  <w:bCs/>
                  <w:color w:val="A17B36" w:themeColor="background2" w:themeShade="80"/>
                </w:rPr>
                <w:t>https://github.com/NASOKILA/Portfolio-Projects/tree/house-shop</w:t>
              </w:r>
            </w:hyperlink>
          </w:p>
          <w:p w:rsidR="00650A33" w:rsidRPr="00380A8A" w:rsidRDefault="00650A33" w:rsidP="00380A8A">
            <w:pPr>
              <w:rPr>
                <w:rFonts w:eastAsia="Franklin Gothic Medium" w:cs="Franklin Gothic Medium"/>
                <w:b/>
                <w:color w:val="000000" w:themeColor="text1"/>
                <w:szCs w:val="18"/>
              </w:rPr>
            </w:pPr>
          </w:p>
        </w:tc>
      </w:tr>
    </w:tbl>
    <w:p w:rsidR="008B51E5" w:rsidRPr="00CE6D48" w:rsidRDefault="008B51E5" w:rsidP="008B51E5"/>
    <w:sectPr w:rsidR="008B51E5" w:rsidRPr="00CE6D48" w:rsidSect="000C45FF">
      <w:head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64C" w:rsidRDefault="0063664C" w:rsidP="000C45FF">
      <w:r>
        <w:separator/>
      </w:r>
    </w:p>
  </w:endnote>
  <w:endnote w:type="continuationSeparator" w:id="0">
    <w:p w:rsidR="0063664C" w:rsidRDefault="0063664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rebuchet MS (Cuerpo)">
    <w:altName w:val="Times New Roman"/>
    <w:panose1 w:val="00000000000000000000"/>
    <w:charset w:val="00"/>
    <w:family w:val="roman"/>
    <w:notTrueType/>
    <w:pitch w:val="default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64C" w:rsidRDefault="0063664C" w:rsidP="000C45FF">
      <w:r>
        <w:separator/>
      </w:r>
    </w:p>
  </w:footnote>
  <w:footnote w:type="continuationSeparator" w:id="0">
    <w:p w:rsidR="0063664C" w:rsidRDefault="0063664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5FF" w:rsidRDefault="000C45FF">
    <w:pPr>
      <w:pStyle w:val="Header"/>
    </w:pPr>
    <w:r>
      <w:rPr>
        <w:noProof/>
        <w:lang w:val="bg-BG" w:eastAsia="bg-BG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4202B5"/>
    <w:multiLevelType w:val="hybridMultilevel"/>
    <w:tmpl w:val="597AF18C"/>
    <w:lvl w:ilvl="0" w:tplc="04AA5B2E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  <w:b w:val="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A7F"/>
    <w:rsid w:val="00036450"/>
    <w:rsid w:val="00037812"/>
    <w:rsid w:val="000463C3"/>
    <w:rsid w:val="00073BE1"/>
    <w:rsid w:val="00094499"/>
    <w:rsid w:val="000C45FF"/>
    <w:rsid w:val="000E3FD1"/>
    <w:rsid w:val="00112054"/>
    <w:rsid w:val="00113B4A"/>
    <w:rsid w:val="00120B5B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D052E"/>
    <w:rsid w:val="0030142A"/>
    <w:rsid w:val="0030481B"/>
    <w:rsid w:val="003156FC"/>
    <w:rsid w:val="003254B5"/>
    <w:rsid w:val="0037121F"/>
    <w:rsid w:val="00380A8A"/>
    <w:rsid w:val="003820AA"/>
    <w:rsid w:val="003A6B7D"/>
    <w:rsid w:val="003B06CA"/>
    <w:rsid w:val="004071FC"/>
    <w:rsid w:val="00424ABE"/>
    <w:rsid w:val="00445947"/>
    <w:rsid w:val="004813B3"/>
    <w:rsid w:val="00496591"/>
    <w:rsid w:val="004C63E4"/>
    <w:rsid w:val="004D3011"/>
    <w:rsid w:val="00512DD1"/>
    <w:rsid w:val="005262AC"/>
    <w:rsid w:val="005837D9"/>
    <w:rsid w:val="0059122C"/>
    <w:rsid w:val="005E39D5"/>
    <w:rsid w:val="005E7935"/>
    <w:rsid w:val="00600670"/>
    <w:rsid w:val="0062123A"/>
    <w:rsid w:val="0063664C"/>
    <w:rsid w:val="00645EF9"/>
    <w:rsid w:val="00646E75"/>
    <w:rsid w:val="00650A33"/>
    <w:rsid w:val="006771D0"/>
    <w:rsid w:val="00702293"/>
    <w:rsid w:val="00714645"/>
    <w:rsid w:val="00715FCB"/>
    <w:rsid w:val="00737E72"/>
    <w:rsid w:val="00743101"/>
    <w:rsid w:val="007775E1"/>
    <w:rsid w:val="007867A0"/>
    <w:rsid w:val="007927F5"/>
    <w:rsid w:val="00796F37"/>
    <w:rsid w:val="007B1F99"/>
    <w:rsid w:val="007C7675"/>
    <w:rsid w:val="00802CA0"/>
    <w:rsid w:val="008473ED"/>
    <w:rsid w:val="00882643"/>
    <w:rsid w:val="008951B5"/>
    <w:rsid w:val="008B51E5"/>
    <w:rsid w:val="008C5868"/>
    <w:rsid w:val="009260CD"/>
    <w:rsid w:val="00952C25"/>
    <w:rsid w:val="00965B77"/>
    <w:rsid w:val="009B423B"/>
    <w:rsid w:val="009C4058"/>
    <w:rsid w:val="00A2118D"/>
    <w:rsid w:val="00A44FD2"/>
    <w:rsid w:val="00A8186D"/>
    <w:rsid w:val="00A83B0E"/>
    <w:rsid w:val="00A86B8C"/>
    <w:rsid w:val="00AA4414"/>
    <w:rsid w:val="00AC3C66"/>
    <w:rsid w:val="00AD76E2"/>
    <w:rsid w:val="00B14374"/>
    <w:rsid w:val="00B20152"/>
    <w:rsid w:val="00B303CB"/>
    <w:rsid w:val="00B344C1"/>
    <w:rsid w:val="00B359E4"/>
    <w:rsid w:val="00B57D98"/>
    <w:rsid w:val="00B70850"/>
    <w:rsid w:val="00BE6A66"/>
    <w:rsid w:val="00C066B6"/>
    <w:rsid w:val="00C2103E"/>
    <w:rsid w:val="00C37BA1"/>
    <w:rsid w:val="00C4674C"/>
    <w:rsid w:val="00C506CF"/>
    <w:rsid w:val="00C72BED"/>
    <w:rsid w:val="00C86C5C"/>
    <w:rsid w:val="00C9578B"/>
    <w:rsid w:val="00CB0055"/>
    <w:rsid w:val="00CE6D48"/>
    <w:rsid w:val="00D2522B"/>
    <w:rsid w:val="00D422DE"/>
    <w:rsid w:val="00D42EB3"/>
    <w:rsid w:val="00D5459D"/>
    <w:rsid w:val="00D66ADF"/>
    <w:rsid w:val="00DA1F4D"/>
    <w:rsid w:val="00DD172A"/>
    <w:rsid w:val="00DD4342"/>
    <w:rsid w:val="00DE2695"/>
    <w:rsid w:val="00E14054"/>
    <w:rsid w:val="00E25A26"/>
    <w:rsid w:val="00E435DB"/>
    <w:rsid w:val="00E4381A"/>
    <w:rsid w:val="00E55D74"/>
    <w:rsid w:val="00E94FB3"/>
    <w:rsid w:val="00EF287A"/>
    <w:rsid w:val="00F01D4C"/>
    <w:rsid w:val="00F060B4"/>
    <w:rsid w:val="00F60274"/>
    <w:rsid w:val="00F77FB9"/>
    <w:rsid w:val="00F976D9"/>
    <w:rsid w:val="00FB068F"/>
    <w:rsid w:val="00FD3409"/>
    <w:rsid w:val="00FD499E"/>
    <w:rsid w:val="00FE4A7F"/>
    <w:rsid w:val="00FE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7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7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D4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D4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6D48"/>
    <w:rPr>
      <w:color w:val="704404" w:themeColor="followedHyperlink"/>
      <w:u w:val="single"/>
    </w:rPr>
  </w:style>
  <w:style w:type="paragraph" w:customStyle="1" w:styleId="a">
    <w:name w:val="Информация за връзка"/>
    <w:basedOn w:val="Normal"/>
    <w:uiPriority w:val="8"/>
    <w:qFormat/>
    <w:rsid w:val="00073BE1"/>
    <w:pPr>
      <w:spacing w:line="360" w:lineRule="auto"/>
    </w:pPr>
    <w:rPr>
      <w:color w:val="262626" w:themeColor="text1" w:themeTint="D9"/>
      <w:sz w:val="20"/>
      <w:szCs w:val="20"/>
      <w:lang w:val="bg-BG" w:eastAsia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A44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441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441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44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4414"/>
    <w:rPr>
      <w:b/>
      <w:bCs/>
      <w:sz w:val="20"/>
      <w:szCs w:val="20"/>
    </w:rPr>
  </w:style>
  <w:style w:type="paragraph" w:styleId="NoSpacing">
    <w:name w:val="No Spacing"/>
    <w:uiPriority w:val="1"/>
    <w:qFormat/>
    <w:rsid w:val="00424ABE"/>
    <w:rPr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DE2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NASOKILA" TargetMode="External"/><Relationship Id="rId18" Type="http://schemas.openxmlformats.org/officeDocument/2006/relationships/oleObject" Target="embeddings/oleObject2.bin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NASOKILA/Portfolio-Projects/tree/comix-shop" TargetMode="External"/><Relationship Id="rId7" Type="http://schemas.openxmlformats.org/officeDocument/2006/relationships/settings" Target="settings.xml"/><Relationship Id="rId12" Type="http://schemas.openxmlformats.org/officeDocument/2006/relationships/hyperlink" Target="mailto:atanasskambitovv@gmail.com" TargetMode="External"/><Relationship Id="rId17" Type="http://schemas.openxmlformats.org/officeDocument/2006/relationships/image" Target="media/image3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hyperlink" Target="https://nasokila.github.io/comix-shop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emf"/><Relationship Id="rId23" Type="http://schemas.openxmlformats.org/officeDocument/2006/relationships/hyperlink" Target="https://github.com/NASOKILA/Portfolio-Projects/tree/house-shop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github.com/NASOKILA/Tangy-Restauran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inkedin.com/in/atanas-kambitov-a69528162/" TargetMode="External"/><Relationship Id="rId22" Type="http://schemas.openxmlformats.org/officeDocument/2006/relationships/hyperlink" Target="https://nasokila.github.io/house-shop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8E582D3E3C4B0788DB74FCDBF2F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FC2A8-D1A8-41B4-9872-CAD2F3314AD8}"/>
      </w:docPartPr>
      <w:docPartBody>
        <w:p w:rsidR="0017249A" w:rsidRDefault="007710B5">
          <w:pPr>
            <w:pStyle w:val="C38E582D3E3C4B0788DB74FCDBF2F8F3"/>
          </w:pPr>
          <w:r w:rsidRPr="00D5459D">
            <w:t>Profile</w:t>
          </w:r>
        </w:p>
      </w:docPartBody>
    </w:docPart>
    <w:docPart>
      <w:docPartPr>
        <w:name w:val="ED0B6FB0FB214D70989FA86F411198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925CC8-8BD7-4049-92B8-56A8D6A3AAD9}"/>
      </w:docPartPr>
      <w:docPartBody>
        <w:p w:rsidR="0017249A" w:rsidRDefault="007710B5">
          <w:pPr>
            <w:pStyle w:val="ED0B6FB0FB214D70989FA86F4111982D"/>
          </w:pPr>
          <w:r w:rsidRPr="00CB0055">
            <w:t>Contact</w:t>
          </w:r>
        </w:p>
      </w:docPartBody>
    </w:docPart>
    <w:docPart>
      <w:docPartPr>
        <w:name w:val="690AC3808D854C13A5991BEFE28A42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B155B-12F6-44AE-A50F-DC61C130E5BD}"/>
      </w:docPartPr>
      <w:docPartBody>
        <w:p w:rsidR="0017249A" w:rsidRDefault="007710B5">
          <w:pPr>
            <w:pStyle w:val="690AC3808D854C13A5991BEFE28A42B2"/>
          </w:pPr>
          <w:r w:rsidRPr="004D3011">
            <w:t>PHONE:</w:t>
          </w:r>
        </w:p>
      </w:docPartBody>
    </w:docPart>
    <w:docPart>
      <w:docPartPr>
        <w:name w:val="F8E04F262F284AC8A7964424BA69F7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06588-1E32-43BF-9555-C2D472DF5749}"/>
      </w:docPartPr>
      <w:docPartBody>
        <w:p w:rsidR="0017249A" w:rsidRDefault="007710B5">
          <w:pPr>
            <w:pStyle w:val="F8E04F262F284AC8A7964424BA69F7DE"/>
          </w:pPr>
          <w:r w:rsidRPr="004D3011">
            <w:t>EMAIL:</w:t>
          </w:r>
        </w:p>
      </w:docPartBody>
    </w:docPart>
    <w:docPart>
      <w:docPartPr>
        <w:name w:val="C3ECADF97D0C4C1996A5056A773F1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B44306-82D2-4A89-9D37-473487D34D9B}"/>
      </w:docPartPr>
      <w:docPartBody>
        <w:p w:rsidR="0017249A" w:rsidRDefault="007710B5">
          <w:pPr>
            <w:pStyle w:val="C3ECADF97D0C4C1996A5056A773F1837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3408B1670668467C9D7DF99C027F08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7E7BE-4CBB-4BD3-A696-F60AE3C9617E}"/>
      </w:docPartPr>
      <w:docPartBody>
        <w:p w:rsidR="0017249A" w:rsidRDefault="002252F1" w:rsidP="002252F1">
          <w:pPr>
            <w:pStyle w:val="3408B1670668467C9D7DF99C027F089E"/>
          </w:pPr>
          <w:r w:rsidRPr="00036450">
            <w:t>EDUCATION</w:t>
          </w:r>
        </w:p>
      </w:docPartBody>
    </w:docPart>
    <w:docPart>
      <w:docPartPr>
        <w:name w:val="41EC474A52C94AA292E57B303625F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57E2F-BEA4-4380-A552-445B6AE74D8A}"/>
      </w:docPartPr>
      <w:docPartBody>
        <w:p w:rsidR="0017249A" w:rsidRDefault="002252F1" w:rsidP="002252F1">
          <w:pPr>
            <w:pStyle w:val="41EC474A52C94AA292E57B303625FF02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rebuchet MS (Cuerpo)">
    <w:altName w:val="Times New Roman"/>
    <w:panose1 w:val="00000000000000000000"/>
    <w:charset w:val="00"/>
    <w:family w:val="roman"/>
    <w:notTrueType/>
    <w:pitch w:val="default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2F1"/>
    <w:rsid w:val="000F1A5B"/>
    <w:rsid w:val="0017249A"/>
    <w:rsid w:val="00207C84"/>
    <w:rsid w:val="002252F1"/>
    <w:rsid w:val="002B3BF2"/>
    <w:rsid w:val="00324B0D"/>
    <w:rsid w:val="003C11E8"/>
    <w:rsid w:val="007710B5"/>
    <w:rsid w:val="00865A9C"/>
    <w:rsid w:val="00943063"/>
    <w:rsid w:val="00A632F3"/>
    <w:rsid w:val="00AB59A4"/>
    <w:rsid w:val="00BF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AF97CE9A38406FB8840842CAF6C319">
    <w:name w:val="74AF97CE9A38406FB8840842CAF6C319"/>
  </w:style>
  <w:style w:type="paragraph" w:customStyle="1" w:styleId="9723FCE3DC694D928D6ED42AF6809C39">
    <w:name w:val="9723FCE3DC694D928D6ED42AF6809C39"/>
  </w:style>
  <w:style w:type="paragraph" w:customStyle="1" w:styleId="C38E582D3E3C4B0788DB74FCDBF2F8F3">
    <w:name w:val="C38E582D3E3C4B0788DB74FCDBF2F8F3"/>
  </w:style>
  <w:style w:type="paragraph" w:customStyle="1" w:styleId="AD58D1BFB00A452D80545ECF53B432AC">
    <w:name w:val="AD58D1BFB00A452D80545ECF53B432AC"/>
  </w:style>
  <w:style w:type="paragraph" w:customStyle="1" w:styleId="ED0B6FB0FB214D70989FA86F4111982D">
    <w:name w:val="ED0B6FB0FB214D70989FA86F4111982D"/>
  </w:style>
  <w:style w:type="paragraph" w:customStyle="1" w:styleId="690AC3808D854C13A5991BEFE28A42B2">
    <w:name w:val="690AC3808D854C13A5991BEFE28A42B2"/>
  </w:style>
  <w:style w:type="paragraph" w:customStyle="1" w:styleId="90CB0CACFC8546AFA14765E9D3DEC61D">
    <w:name w:val="90CB0CACFC8546AFA14765E9D3DEC61D"/>
  </w:style>
  <w:style w:type="paragraph" w:customStyle="1" w:styleId="B1B1010370664DFEB2FAC4F8AF809E96">
    <w:name w:val="B1B1010370664DFEB2FAC4F8AF809E96"/>
  </w:style>
  <w:style w:type="paragraph" w:customStyle="1" w:styleId="5ACF720355574EEEA5C7E2E4CFF2DBF7">
    <w:name w:val="5ACF720355574EEEA5C7E2E4CFF2DBF7"/>
  </w:style>
  <w:style w:type="paragraph" w:customStyle="1" w:styleId="F8E04F262F284AC8A7964424BA69F7DE">
    <w:name w:val="F8E04F262F284AC8A7964424BA69F7D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169C985914C9484982ADD7692301BE6F">
    <w:name w:val="169C985914C9484982ADD7692301BE6F"/>
  </w:style>
  <w:style w:type="paragraph" w:customStyle="1" w:styleId="987BEA8E9AE14235A488A1C6AB55B9A3">
    <w:name w:val="987BEA8E9AE14235A488A1C6AB55B9A3"/>
  </w:style>
  <w:style w:type="paragraph" w:customStyle="1" w:styleId="A9C2DD50E57D4529B0EF815CB10AFEFC">
    <w:name w:val="A9C2DD50E57D4529B0EF815CB10AFEFC"/>
  </w:style>
  <w:style w:type="paragraph" w:customStyle="1" w:styleId="577A583ADF9E4A27872E9EE109C9DA64">
    <w:name w:val="577A583ADF9E4A27872E9EE109C9DA64"/>
  </w:style>
  <w:style w:type="paragraph" w:customStyle="1" w:styleId="FEB8A12B098440778B1BAF7F724B09A4">
    <w:name w:val="FEB8A12B098440778B1BAF7F724B09A4"/>
  </w:style>
  <w:style w:type="paragraph" w:customStyle="1" w:styleId="5D768A8E3B254D0DA2E08DA5B1DE5820">
    <w:name w:val="5D768A8E3B254D0DA2E08DA5B1DE5820"/>
  </w:style>
  <w:style w:type="paragraph" w:customStyle="1" w:styleId="353E98FA066D479597129CE10E90369C">
    <w:name w:val="353E98FA066D479597129CE10E90369C"/>
  </w:style>
  <w:style w:type="paragraph" w:customStyle="1" w:styleId="C9EA9A213DB142028ED2AC3E42BFFEFB">
    <w:name w:val="C9EA9A213DB142028ED2AC3E42BFFEFB"/>
  </w:style>
  <w:style w:type="paragraph" w:customStyle="1" w:styleId="AEDA54AA21294F17A83AEA56A99659E9">
    <w:name w:val="AEDA54AA21294F17A83AEA56A99659E9"/>
  </w:style>
  <w:style w:type="paragraph" w:customStyle="1" w:styleId="9DBC5C9168ED46FBBA2F6BB23D604782">
    <w:name w:val="9DBC5C9168ED46FBBA2F6BB23D604782"/>
  </w:style>
  <w:style w:type="paragraph" w:customStyle="1" w:styleId="FAB70A1984C7474FA74B7F7995BA4583">
    <w:name w:val="FAB70A1984C7474FA74B7F7995BA4583"/>
  </w:style>
  <w:style w:type="paragraph" w:customStyle="1" w:styleId="39E3B94715DC44AE8BA2BDA8D9C844AF">
    <w:name w:val="39E3B94715DC44AE8BA2BDA8D9C844AF"/>
  </w:style>
  <w:style w:type="paragraph" w:customStyle="1" w:styleId="379123987453420AA8604D52E6CA50D2">
    <w:name w:val="379123987453420AA8604D52E6CA50D2"/>
  </w:style>
  <w:style w:type="paragraph" w:customStyle="1" w:styleId="F90D31E22CCF46469A8376136BADC494">
    <w:name w:val="F90D31E22CCF46469A8376136BADC494"/>
  </w:style>
  <w:style w:type="paragraph" w:customStyle="1" w:styleId="A2B776A54304451FA49F1BE3264A5801">
    <w:name w:val="A2B776A54304451FA49F1BE3264A5801"/>
  </w:style>
  <w:style w:type="paragraph" w:customStyle="1" w:styleId="923F54464433484C812BAC4B26477A5A">
    <w:name w:val="923F54464433484C812BAC4B26477A5A"/>
  </w:style>
  <w:style w:type="paragraph" w:customStyle="1" w:styleId="28CDC212759648349EF71DE2EB0099CA">
    <w:name w:val="28CDC212759648349EF71DE2EB0099CA"/>
  </w:style>
  <w:style w:type="paragraph" w:customStyle="1" w:styleId="59626D37F5D64C7D9B2AE55F19F0CB54">
    <w:name w:val="59626D37F5D64C7D9B2AE55F19F0CB54"/>
  </w:style>
  <w:style w:type="paragraph" w:customStyle="1" w:styleId="7EF420FC59264380975458CDDED7A155">
    <w:name w:val="7EF420FC59264380975458CDDED7A155"/>
  </w:style>
  <w:style w:type="paragraph" w:customStyle="1" w:styleId="324626A0D4C34304B731D070086672D0">
    <w:name w:val="324626A0D4C34304B731D070086672D0"/>
  </w:style>
  <w:style w:type="paragraph" w:customStyle="1" w:styleId="24B28C681DD64C8DA79502773B43D925">
    <w:name w:val="24B28C681DD64C8DA79502773B43D925"/>
  </w:style>
  <w:style w:type="paragraph" w:customStyle="1" w:styleId="9CD22D6D0E65469E8B7BF9B030AEBEEE">
    <w:name w:val="9CD22D6D0E65469E8B7BF9B030AEBEEE"/>
  </w:style>
  <w:style w:type="paragraph" w:customStyle="1" w:styleId="132EA37CA5B04C81A83F9F8D8F0EBF32">
    <w:name w:val="132EA37CA5B04C81A83F9F8D8F0EBF32"/>
  </w:style>
  <w:style w:type="paragraph" w:customStyle="1" w:styleId="8D3004B5403A4CF3B70DBDA8D1DD65F2">
    <w:name w:val="8D3004B5403A4CF3B70DBDA8D1DD65F2"/>
  </w:style>
  <w:style w:type="paragraph" w:customStyle="1" w:styleId="062EF339894845F0BCC71B8E95A62DCA">
    <w:name w:val="062EF339894845F0BCC71B8E95A62DCA"/>
  </w:style>
  <w:style w:type="paragraph" w:customStyle="1" w:styleId="296C6B0B739740EF860A505204B8EF79">
    <w:name w:val="296C6B0B739740EF860A505204B8EF79"/>
  </w:style>
  <w:style w:type="paragraph" w:customStyle="1" w:styleId="ABC3BA5282C1459AA59D029F6AEED8DE">
    <w:name w:val="ABC3BA5282C1459AA59D029F6AEED8DE"/>
  </w:style>
  <w:style w:type="paragraph" w:customStyle="1" w:styleId="45DD3A2764C84E05970AD3DC8F6CA464">
    <w:name w:val="45DD3A2764C84E05970AD3DC8F6CA464"/>
  </w:style>
  <w:style w:type="paragraph" w:customStyle="1" w:styleId="FDA3F43B798C492DBFD6087CA4629DB3">
    <w:name w:val="FDA3F43B798C492DBFD6087CA4629DB3"/>
  </w:style>
  <w:style w:type="paragraph" w:customStyle="1" w:styleId="16B490C6004F4B5DACF86EF3D675DEFC">
    <w:name w:val="16B490C6004F4B5DACF86EF3D675DEF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C3ECADF97D0C4C1996A5056A773F1837">
    <w:name w:val="C3ECADF97D0C4C1996A5056A773F1837"/>
  </w:style>
  <w:style w:type="paragraph" w:customStyle="1" w:styleId="0A394CD2217A434886E4D1F293D72246">
    <w:name w:val="0A394CD2217A434886E4D1F293D72246"/>
    <w:rsid w:val="002252F1"/>
  </w:style>
  <w:style w:type="paragraph" w:customStyle="1" w:styleId="E1FDC1922EFF4EF19944D6E45526AF96">
    <w:name w:val="E1FDC1922EFF4EF19944D6E45526AF96"/>
    <w:rsid w:val="002252F1"/>
  </w:style>
  <w:style w:type="paragraph" w:customStyle="1" w:styleId="6E8F3089679D4F4D98FB5E3BE95B5F78">
    <w:name w:val="6E8F3089679D4F4D98FB5E3BE95B5F78"/>
    <w:rsid w:val="002252F1"/>
  </w:style>
  <w:style w:type="paragraph" w:customStyle="1" w:styleId="3408B1670668467C9D7DF99C027F089E">
    <w:name w:val="3408B1670668467C9D7DF99C027F089E"/>
    <w:rsid w:val="002252F1"/>
  </w:style>
  <w:style w:type="paragraph" w:customStyle="1" w:styleId="41EC474A52C94AA292E57B303625FF02">
    <w:name w:val="41EC474A52C94AA292E57B303625FF02"/>
    <w:rsid w:val="002252F1"/>
  </w:style>
  <w:style w:type="paragraph" w:customStyle="1" w:styleId="3C875F8FD04F4CE28506EAC9DE7A6CA9">
    <w:name w:val="3C875F8FD04F4CE28506EAC9DE7A6CA9"/>
    <w:rsid w:val="003C11E8"/>
  </w:style>
  <w:style w:type="paragraph" w:customStyle="1" w:styleId="9A2E9CD04ECB4042813D0664113DC9BA">
    <w:name w:val="9A2E9CD04ECB4042813D0664113DC9BA"/>
    <w:rsid w:val="003C11E8"/>
  </w:style>
  <w:style w:type="paragraph" w:customStyle="1" w:styleId="1C2081A3E2184174A7D0A181EBCA1B29">
    <w:name w:val="1C2081A3E2184174A7D0A181EBCA1B29"/>
    <w:rsid w:val="003C11E8"/>
  </w:style>
  <w:style w:type="paragraph" w:customStyle="1" w:styleId="33301716B55A44589128F5649CA5B32C">
    <w:name w:val="33301716B55A44589128F5649CA5B32C"/>
    <w:rsid w:val="003C11E8"/>
  </w:style>
  <w:style w:type="paragraph" w:customStyle="1" w:styleId="B3EDFE51CA1C456F98CD71ED8F4BBA02">
    <w:name w:val="B3EDFE51CA1C456F98CD71ED8F4BBA02"/>
    <w:rsid w:val="003C11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9019541-B62C-4FA5-8452-7D3254951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2019-06-08T00:46:00Z</dcterms:created>
  <dcterms:modified xsi:type="dcterms:W3CDTF">2019-06-13T02:44:00Z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